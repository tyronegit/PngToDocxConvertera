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D23A" w14:textId="65D1BBF3" w:rsidR="00BA4D30" w:rsidRPr="001F72B4" w:rsidRDefault="00BA4D30" w:rsidP="001F72B4"/>
    <w:sectPr w:rsidR="00BA4D30" w:rsidRPr="001F72B4" w:rsidSect="00395D88">
      <w:pgSz w:w="12240" w:h="15840"/>
      <w:pgMar w:top="144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65FB"/>
    <w:multiLevelType w:val="multilevel"/>
    <w:tmpl w:val="5380D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34237"/>
    <w:multiLevelType w:val="hybridMultilevel"/>
    <w:tmpl w:val="4B50BC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1916A6"/>
    <w:multiLevelType w:val="multilevel"/>
    <w:tmpl w:val="49A8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271E5"/>
    <w:multiLevelType w:val="hybridMultilevel"/>
    <w:tmpl w:val="729891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7C211C"/>
    <w:multiLevelType w:val="hybridMultilevel"/>
    <w:tmpl w:val="83CE1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ED3C9A"/>
    <w:multiLevelType w:val="hybridMultilevel"/>
    <w:tmpl w:val="3428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D0E40"/>
    <w:multiLevelType w:val="hybridMultilevel"/>
    <w:tmpl w:val="B08A2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668149">
    <w:abstractNumId w:val="4"/>
  </w:num>
  <w:num w:numId="2" w16cid:durableId="2075740777">
    <w:abstractNumId w:val="5"/>
  </w:num>
  <w:num w:numId="3" w16cid:durableId="1948733557">
    <w:abstractNumId w:val="6"/>
  </w:num>
  <w:num w:numId="4" w16cid:durableId="325328507">
    <w:abstractNumId w:val="3"/>
  </w:num>
  <w:num w:numId="5" w16cid:durableId="1645545339">
    <w:abstractNumId w:val="1"/>
  </w:num>
  <w:num w:numId="6" w16cid:durableId="1696275588">
    <w:abstractNumId w:val="0"/>
  </w:num>
  <w:num w:numId="7" w16cid:durableId="390733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2A6"/>
    <w:rsid w:val="00000175"/>
    <w:rsid w:val="00010101"/>
    <w:rsid w:val="0001572F"/>
    <w:rsid w:val="00023A6E"/>
    <w:rsid w:val="0002585D"/>
    <w:rsid w:val="000302D4"/>
    <w:rsid w:val="000306F4"/>
    <w:rsid w:val="00033AE2"/>
    <w:rsid w:val="0003401D"/>
    <w:rsid w:val="0003498B"/>
    <w:rsid w:val="00035B1E"/>
    <w:rsid w:val="000401B9"/>
    <w:rsid w:val="00060D90"/>
    <w:rsid w:val="000644C3"/>
    <w:rsid w:val="00065002"/>
    <w:rsid w:val="000676FB"/>
    <w:rsid w:val="00072966"/>
    <w:rsid w:val="00073091"/>
    <w:rsid w:val="0007456D"/>
    <w:rsid w:val="00074AD9"/>
    <w:rsid w:val="000802FC"/>
    <w:rsid w:val="00084560"/>
    <w:rsid w:val="000A11D5"/>
    <w:rsid w:val="000A1DFC"/>
    <w:rsid w:val="000A788C"/>
    <w:rsid w:val="000B2822"/>
    <w:rsid w:val="000B6405"/>
    <w:rsid w:val="000B799E"/>
    <w:rsid w:val="000C0059"/>
    <w:rsid w:val="000C3316"/>
    <w:rsid w:val="000C7B32"/>
    <w:rsid w:val="000D4A53"/>
    <w:rsid w:val="000E52A4"/>
    <w:rsid w:val="000E6BC0"/>
    <w:rsid w:val="000E6D89"/>
    <w:rsid w:val="000F44BA"/>
    <w:rsid w:val="00100E73"/>
    <w:rsid w:val="001016AD"/>
    <w:rsid w:val="00104063"/>
    <w:rsid w:val="0011440E"/>
    <w:rsid w:val="001238B3"/>
    <w:rsid w:val="001306A6"/>
    <w:rsid w:val="001327B6"/>
    <w:rsid w:val="0013488D"/>
    <w:rsid w:val="00135137"/>
    <w:rsid w:val="00155555"/>
    <w:rsid w:val="0016661D"/>
    <w:rsid w:val="00172A66"/>
    <w:rsid w:val="00174458"/>
    <w:rsid w:val="0018223A"/>
    <w:rsid w:val="00184EED"/>
    <w:rsid w:val="00192395"/>
    <w:rsid w:val="00192659"/>
    <w:rsid w:val="001B2186"/>
    <w:rsid w:val="001B2E80"/>
    <w:rsid w:val="001B637E"/>
    <w:rsid w:val="001C01A5"/>
    <w:rsid w:val="001C5993"/>
    <w:rsid w:val="001C5FCE"/>
    <w:rsid w:val="001E665D"/>
    <w:rsid w:val="001F09D4"/>
    <w:rsid w:val="001F685F"/>
    <w:rsid w:val="001F72B4"/>
    <w:rsid w:val="00203BB5"/>
    <w:rsid w:val="00205A94"/>
    <w:rsid w:val="0021171D"/>
    <w:rsid w:val="00212910"/>
    <w:rsid w:val="00220E16"/>
    <w:rsid w:val="0022145D"/>
    <w:rsid w:val="00225D02"/>
    <w:rsid w:val="002275A7"/>
    <w:rsid w:val="0023145C"/>
    <w:rsid w:val="00234D0D"/>
    <w:rsid w:val="002368D2"/>
    <w:rsid w:val="002627A2"/>
    <w:rsid w:val="0029557E"/>
    <w:rsid w:val="00296813"/>
    <w:rsid w:val="002A5F63"/>
    <w:rsid w:val="002A62A8"/>
    <w:rsid w:val="002A7C56"/>
    <w:rsid w:val="002C14F2"/>
    <w:rsid w:val="002D3354"/>
    <w:rsid w:val="002E0CC5"/>
    <w:rsid w:val="002E25E6"/>
    <w:rsid w:val="002E54DB"/>
    <w:rsid w:val="002F1897"/>
    <w:rsid w:val="002F5E1B"/>
    <w:rsid w:val="00303899"/>
    <w:rsid w:val="0031296C"/>
    <w:rsid w:val="00312A84"/>
    <w:rsid w:val="00322FFD"/>
    <w:rsid w:val="003275C5"/>
    <w:rsid w:val="00330380"/>
    <w:rsid w:val="00333D64"/>
    <w:rsid w:val="00342E48"/>
    <w:rsid w:val="003479CD"/>
    <w:rsid w:val="003555DC"/>
    <w:rsid w:val="00377A64"/>
    <w:rsid w:val="00383004"/>
    <w:rsid w:val="00383E79"/>
    <w:rsid w:val="00384571"/>
    <w:rsid w:val="00386315"/>
    <w:rsid w:val="00395D88"/>
    <w:rsid w:val="003A25B6"/>
    <w:rsid w:val="003A3301"/>
    <w:rsid w:val="003A414B"/>
    <w:rsid w:val="003B2D66"/>
    <w:rsid w:val="003C23F0"/>
    <w:rsid w:val="003D0A6A"/>
    <w:rsid w:val="003E29DA"/>
    <w:rsid w:val="003E4155"/>
    <w:rsid w:val="003E4C41"/>
    <w:rsid w:val="003E5479"/>
    <w:rsid w:val="003F72F2"/>
    <w:rsid w:val="004005A6"/>
    <w:rsid w:val="00411794"/>
    <w:rsid w:val="004121DF"/>
    <w:rsid w:val="0042131D"/>
    <w:rsid w:val="0042206C"/>
    <w:rsid w:val="004435E3"/>
    <w:rsid w:val="004503F3"/>
    <w:rsid w:val="00451F5A"/>
    <w:rsid w:val="00453A7B"/>
    <w:rsid w:val="00454D2E"/>
    <w:rsid w:val="00456B49"/>
    <w:rsid w:val="0046287F"/>
    <w:rsid w:val="0046454A"/>
    <w:rsid w:val="0047259A"/>
    <w:rsid w:val="00480479"/>
    <w:rsid w:val="0048066C"/>
    <w:rsid w:val="004B50C4"/>
    <w:rsid w:val="004C48B7"/>
    <w:rsid w:val="004D239E"/>
    <w:rsid w:val="004D29A6"/>
    <w:rsid w:val="004D2B13"/>
    <w:rsid w:val="004D58F9"/>
    <w:rsid w:val="004F5BB6"/>
    <w:rsid w:val="00501096"/>
    <w:rsid w:val="0051186D"/>
    <w:rsid w:val="00513284"/>
    <w:rsid w:val="00530F03"/>
    <w:rsid w:val="00531A32"/>
    <w:rsid w:val="005348FB"/>
    <w:rsid w:val="005405AA"/>
    <w:rsid w:val="00541DEA"/>
    <w:rsid w:val="00545B5F"/>
    <w:rsid w:val="00551F72"/>
    <w:rsid w:val="0055347A"/>
    <w:rsid w:val="00556C99"/>
    <w:rsid w:val="00557D73"/>
    <w:rsid w:val="005622CA"/>
    <w:rsid w:val="00562B2A"/>
    <w:rsid w:val="00575789"/>
    <w:rsid w:val="005817F9"/>
    <w:rsid w:val="00585002"/>
    <w:rsid w:val="00594BDA"/>
    <w:rsid w:val="005975DD"/>
    <w:rsid w:val="005A0A74"/>
    <w:rsid w:val="005A69FE"/>
    <w:rsid w:val="005B4AD7"/>
    <w:rsid w:val="005C294A"/>
    <w:rsid w:val="005C561E"/>
    <w:rsid w:val="005C6489"/>
    <w:rsid w:val="005D07DA"/>
    <w:rsid w:val="005E4F45"/>
    <w:rsid w:val="005E5FE5"/>
    <w:rsid w:val="00601502"/>
    <w:rsid w:val="0060495E"/>
    <w:rsid w:val="0061455B"/>
    <w:rsid w:val="006161D7"/>
    <w:rsid w:val="00616521"/>
    <w:rsid w:val="00616955"/>
    <w:rsid w:val="006251F2"/>
    <w:rsid w:val="00625619"/>
    <w:rsid w:val="00627357"/>
    <w:rsid w:val="0063091B"/>
    <w:rsid w:val="00633E08"/>
    <w:rsid w:val="00647176"/>
    <w:rsid w:val="006517DF"/>
    <w:rsid w:val="0067389B"/>
    <w:rsid w:val="00674AF2"/>
    <w:rsid w:val="00683C75"/>
    <w:rsid w:val="00684599"/>
    <w:rsid w:val="00690612"/>
    <w:rsid w:val="00695206"/>
    <w:rsid w:val="006A1FC7"/>
    <w:rsid w:val="006A212F"/>
    <w:rsid w:val="006A5861"/>
    <w:rsid w:val="006A67B2"/>
    <w:rsid w:val="006A7601"/>
    <w:rsid w:val="006B370F"/>
    <w:rsid w:val="006C3CD3"/>
    <w:rsid w:val="006D253B"/>
    <w:rsid w:val="006D748A"/>
    <w:rsid w:val="006F4D57"/>
    <w:rsid w:val="006F79D0"/>
    <w:rsid w:val="007013F3"/>
    <w:rsid w:val="00711BDC"/>
    <w:rsid w:val="00722380"/>
    <w:rsid w:val="007336F6"/>
    <w:rsid w:val="00757BB7"/>
    <w:rsid w:val="00765B89"/>
    <w:rsid w:val="00792C6F"/>
    <w:rsid w:val="007A0424"/>
    <w:rsid w:val="007A3A6A"/>
    <w:rsid w:val="007B60F2"/>
    <w:rsid w:val="007C2F96"/>
    <w:rsid w:val="007D3548"/>
    <w:rsid w:val="007E1CE9"/>
    <w:rsid w:val="007E46C4"/>
    <w:rsid w:val="00806988"/>
    <w:rsid w:val="0081451F"/>
    <w:rsid w:val="00822670"/>
    <w:rsid w:val="00835B33"/>
    <w:rsid w:val="00836F5D"/>
    <w:rsid w:val="008374F6"/>
    <w:rsid w:val="00851CFD"/>
    <w:rsid w:val="0085253D"/>
    <w:rsid w:val="00854B2A"/>
    <w:rsid w:val="008579FA"/>
    <w:rsid w:val="00857F24"/>
    <w:rsid w:val="008611D7"/>
    <w:rsid w:val="008738D8"/>
    <w:rsid w:val="008753D0"/>
    <w:rsid w:val="00887494"/>
    <w:rsid w:val="008A061F"/>
    <w:rsid w:val="008A4521"/>
    <w:rsid w:val="008A74CF"/>
    <w:rsid w:val="008B5C56"/>
    <w:rsid w:val="008D231A"/>
    <w:rsid w:val="008D4DAC"/>
    <w:rsid w:val="008D68F1"/>
    <w:rsid w:val="008E2B94"/>
    <w:rsid w:val="00902960"/>
    <w:rsid w:val="009042A6"/>
    <w:rsid w:val="00914BFD"/>
    <w:rsid w:val="00916521"/>
    <w:rsid w:val="00927162"/>
    <w:rsid w:val="00933083"/>
    <w:rsid w:val="00941D85"/>
    <w:rsid w:val="009444D9"/>
    <w:rsid w:val="00957286"/>
    <w:rsid w:val="00961D85"/>
    <w:rsid w:val="00962CBA"/>
    <w:rsid w:val="00964DDA"/>
    <w:rsid w:val="009664D9"/>
    <w:rsid w:val="009674A9"/>
    <w:rsid w:val="00971F98"/>
    <w:rsid w:val="0097230B"/>
    <w:rsid w:val="00975FC6"/>
    <w:rsid w:val="00976AF3"/>
    <w:rsid w:val="00981D54"/>
    <w:rsid w:val="00982FAD"/>
    <w:rsid w:val="009830CA"/>
    <w:rsid w:val="00992192"/>
    <w:rsid w:val="00996041"/>
    <w:rsid w:val="009B23E9"/>
    <w:rsid w:val="009B27FB"/>
    <w:rsid w:val="009C24A4"/>
    <w:rsid w:val="009D06E8"/>
    <w:rsid w:val="009D4A87"/>
    <w:rsid w:val="009E0311"/>
    <w:rsid w:val="009E513E"/>
    <w:rsid w:val="009F41F2"/>
    <w:rsid w:val="009F463F"/>
    <w:rsid w:val="009F4A70"/>
    <w:rsid w:val="00A01600"/>
    <w:rsid w:val="00A053CD"/>
    <w:rsid w:val="00A0678E"/>
    <w:rsid w:val="00A11371"/>
    <w:rsid w:val="00A17589"/>
    <w:rsid w:val="00A27D1F"/>
    <w:rsid w:val="00A346A9"/>
    <w:rsid w:val="00A44883"/>
    <w:rsid w:val="00A45A4D"/>
    <w:rsid w:val="00A45FFF"/>
    <w:rsid w:val="00A47DE3"/>
    <w:rsid w:val="00A50B5B"/>
    <w:rsid w:val="00A575A8"/>
    <w:rsid w:val="00A66701"/>
    <w:rsid w:val="00A673EC"/>
    <w:rsid w:val="00A72025"/>
    <w:rsid w:val="00A7596D"/>
    <w:rsid w:val="00A86DBA"/>
    <w:rsid w:val="00A91E30"/>
    <w:rsid w:val="00A91F27"/>
    <w:rsid w:val="00A9547F"/>
    <w:rsid w:val="00A969D7"/>
    <w:rsid w:val="00A9788B"/>
    <w:rsid w:val="00AA053F"/>
    <w:rsid w:val="00AA4060"/>
    <w:rsid w:val="00AA69D3"/>
    <w:rsid w:val="00AB0D94"/>
    <w:rsid w:val="00AB1F77"/>
    <w:rsid w:val="00AB2A31"/>
    <w:rsid w:val="00AB3E2E"/>
    <w:rsid w:val="00AD2010"/>
    <w:rsid w:val="00AD2D30"/>
    <w:rsid w:val="00AF1F0A"/>
    <w:rsid w:val="00B010FA"/>
    <w:rsid w:val="00B02133"/>
    <w:rsid w:val="00B0428D"/>
    <w:rsid w:val="00B113D7"/>
    <w:rsid w:val="00B14C9E"/>
    <w:rsid w:val="00B17C31"/>
    <w:rsid w:val="00B22F58"/>
    <w:rsid w:val="00B25450"/>
    <w:rsid w:val="00B30BB4"/>
    <w:rsid w:val="00B34EA1"/>
    <w:rsid w:val="00B3555C"/>
    <w:rsid w:val="00B42542"/>
    <w:rsid w:val="00B42975"/>
    <w:rsid w:val="00B43FFD"/>
    <w:rsid w:val="00B44661"/>
    <w:rsid w:val="00B45C05"/>
    <w:rsid w:val="00B56AF6"/>
    <w:rsid w:val="00B83EC7"/>
    <w:rsid w:val="00B85271"/>
    <w:rsid w:val="00B92279"/>
    <w:rsid w:val="00B92D02"/>
    <w:rsid w:val="00BA3F8A"/>
    <w:rsid w:val="00BA4D30"/>
    <w:rsid w:val="00BC6722"/>
    <w:rsid w:val="00BC72FE"/>
    <w:rsid w:val="00BC7E3A"/>
    <w:rsid w:val="00BD7921"/>
    <w:rsid w:val="00BE4C16"/>
    <w:rsid w:val="00BF04CB"/>
    <w:rsid w:val="00BF1396"/>
    <w:rsid w:val="00BF57FA"/>
    <w:rsid w:val="00C04565"/>
    <w:rsid w:val="00C076A1"/>
    <w:rsid w:val="00C218A3"/>
    <w:rsid w:val="00C348A2"/>
    <w:rsid w:val="00C57650"/>
    <w:rsid w:val="00C73955"/>
    <w:rsid w:val="00C86E48"/>
    <w:rsid w:val="00C87BBB"/>
    <w:rsid w:val="00C93249"/>
    <w:rsid w:val="00CA101E"/>
    <w:rsid w:val="00CA1B35"/>
    <w:rsid w:val="00CA6920"/>
    <w:rsid w:val="00CB23D8"/>
    <w:rsid w:val="00CD3D7D"/>
    <w:rsid w:val="00CE0053"/>
    <w:rsid w:val="00CE2673"/>
    <w:rsid w:val="00CE3A9F"/>
    <w:rsid w:val="00CE72C9"/>
    <w:rsid w:val="00CF40BF"/>
    <w:rsid w:val="00CF428E"/>
    <w:rsid w:val="00CF67B7"/>
    <w:rsid w:val="00D3276E"/>
    <w:rsid w:val="00D44FE8"/>
    <w:rsid w:val="00D47FB4"/>
    <w:rsid w:val="00D54218"/>
    <w:rsid w:val="00D54551"/>
    <w:rsid w:val="00D56EA5"/>
    <w:rsid w:val="00D62584"/>
    <w:rsid w:val="00D67F71"/>
    <w:rsid w:val="00D7314D"/>
    <w:rsid w:val="00D73216"/>
    <w:rsid w:val="00D84251"/>
    <w:rsid w:val="00D93D0F"/>
    <w:rsid w:val="00DC0A42"/>
    <w:rsid w:val="00DC6708"/>
    <w:rsid w:val="00DD1417"/>
    <w:rsid w:val="00DD4B8D"/>
    <w:rsid w:val="00DE288B"/>
    <w:rsid w:val="00DF1BA6"/>
    <w:rsid w:val="00E005D2"/>
    <w:rsid w:val="00E04FD6"/>
    <w:rsid w:val="00E2074B"/>
    <w:rsid w:val="00E26273"/>
    <w:rsid w:val="00E3720C"/>
    <w:rsid w:val="00E53CE3"/>
    <w:rsid w:val="00E557F5"/>
    <w:rsid w:val="00E67A02"/>
    <w:rsid w:val="00E713C5"/>
    <w:rsid w:val="00E72E97"/>
    <w:rsid w:val="00E7324B"/>
    <w:rsid w:val="00E73F7E"/>
    <w:rsid w:val="00E76130"/>
    <w:rsid w:val="00E76B42"/>
    <w:rsid w:val="00E800FB"/>
    <w:rsid w:val="00E87BBF"/>
    <w:rsid w:val="00E91914"/>
    <w:rsid w:val="00E96BE7"/>
    <w:rsid w:val="00EA0A4E"/>
    <w:rsid w:val="00EA0C16"/>
    <w:rsid w:val="00EA15AC"/>
    <w:rsid w:val="00EA35B8"/>
    <w:rsid w:val="00EA5DCF"/>
    <w:rsid w:val="00EB350C"/>
    <w:rsid w:val="00EC699C"/>
    <w:rsid w:val="00EC6FDA"/>
    <w:rsid w:val="00EE19D8"/>
    <w:rsid w:val="00EE4356"/>
    <w:rsid w:val="00EE5565"/>
    <w:rsid w:val="00EF034F"/>
    <w:rsid w:val="00EF1AAE"/>
    <w:rsid w:val="00F14026"/>
    <w:rsid w:val="00F23C4F"/>
    <w:rsid w:val="00F260BB"/>
    <w:rsid w:val="00F26378"/>
    <w:rsid w:val="00F26621"/>
    <w:rsid w:val="00F365E6"/>
    <w:rsid w:val="00F44A67"/>
    <w:rsid w:val="00F46294"/>
    <w:rsid w:val="00F47C72"/>
    <w:rsid w:val="00F578A4"/>
    <w:rsid w:val="00F6384B"/>
    <w:rsid w:val="00F74CEB"/>
    <w:rsid w:val="00F7610F"/>
    <w:rsid w:val="00F81F77"/>
    <w:rsid w:val="00F92CF8"/>
    <w:rsid w:val="00FA6920"/>
    <w:rsid w:val="00FA6CB4"/>
    <w:rsid w:val="00FB4D03"/>
    <w:rsid w:val="00FD370A"/>
    <w:rsid w:val="00FD3E49"/>
    <w:rsid w:val="00FD6136"/>
    <w:rsid w:val="00FD73B3"/>
    <w:rsid w:val="00FE7A20"/>
    <w:rsid w:val="00FF1B53"/>
    <w:rsid w:val="00FF2503"/>
    <w:rsid w:val="00FF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CC460"/>
  <w15:chartTrackingRefBased/>
  <w15:docId w15:val="{6E4CC133-67FF-4341-9DD5-8F06EC917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  <w:ind w:right="43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DCF"/>
  </w:style>
  <w:style w:type="paragraph" w:styleId="Heading1">
    <w:name w:val="heading 1"/>
    <w:basedOn w:val="Normal"/>
    <w:next w:val="Normal"/>
    <w:link w:val="Heading1Char"/>
    <w:uiPriority w:val="9"/>
    <w:qFormat/>
    <w:rsid w:val="00AB3E2E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pacing w:val="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ntral">
    <w:name w:val="Central"/>
    <w:basedOn w:val="Heading1"/>
    <w:link w:val="CentralChar"/>
    <w:autoRedefine/>
    <w:qFormat/>
    <w:rsid w:val="0097230B"/>
    <w:pPr>
      <w:jc w:val="center"/>
    </w:pPr>
    <w:rPr>
      <w:rFonts w:ascii="Times New Roman" w:hAnsi="Times New Roman" w:cs="Times New Roman"/>
      <w:b/>
      <w:sz w:val="52"/>
    </w:rPr>
  </w:style>
  <w:style w:type="character" w:customStyle="1" w:styleId="CentralChar">
    <w:name w:val="Central Char"/>
    <w:basedOn w:val="Heading1Char"/>
    <w:link w:val="Central"/>
    <w:rsid w:val="0097230B"/>
    <w:rPr>
      <w:rFonts w:asciiTheme="majorHAnsi" w:eastAsiaTheme="majorEastAsia" w:hAnsiTheme="majorHAnsi" w:cs="Times New Roman"/>
      <w:b/>
      <w:color w:val="2F5496" w:themeColor="accent1" w:themeShade="BF"/>
      <w:spacing w:val="5"/>
      <w:sz w:val="5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B3E2E"/>
    <w:rPr>
      <w:rFonts w:asciiTheme="majorHAnsi" w:eastAsiaTheme="majorEastAsia" w:hAnsiTheme="majorHAnsi" w:cstheme="majorBidi"/>
      <w:color w:val="2F5496" w:themeColor="accent1" w:themeShade="BF"/>
      <w:spacing w:val="5"/>
      <w:sz w:val="32"/>
      <w:szCs w:val="32"/>
    </w:rPr>
  </w:style>
  <w:style w:type="paragraph" w:customStyle="1" w:styleId="ChurchofChrist">
    <w:name w:val="ChurchofChrist"/>
    <w:basedOn w:val="Title"/>
    <w:link w:val="ChurchofChristChar"/>
    <w:autoRedefine/>
    <w:qFormat/>
    <w:rsid w:val="00C87BBB"/>
    <w:pPr>
      <w:jc w:val="center"/>
    </w:pPr>
    <w:rPr>
      <w:rFonts w:ascii="Times New Roman" w:hAnsi="Times New Roman" w:cs="Times New Roman"/>
      <w:b/>
      <w:color w:val="2F5496" w:themeColor="accent1" w:themeShade="BF"/>
    </w:rPr>
  </w:style>
  <w:style w:type="character" w:customStyle="1" w:styleId="ChurchofChristChar">
    <w:name w:val="ChurchofChrist Char"/>
    <w:basedOn w:val="TitleChar"/>
    <w:link w:val="ChurchofChrist"/>
    <w:rsid w:val="00C87BBB"/>
    <w:rPr>
      <w:rFonts w:asciiTheme="majorHAnsi" w:eastAsiaTheme="majorEastAsia" w:hAnsiTheme="majorHAnsi" w:cs="Times New Roman"/>
      <w:b/>
      <w:color w:val="2F5496" w:themeColor="accent1" w:themeShade="BF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AB3E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B3E2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B3E2E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AB3E2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B3E2E"/>
    <w:rPr>
      <w:i/>
      <w:iCs/>
    </w:rPr>
  </w:style>
  <w:style w:type="character" w:customStyle="1" w:styleId="vnum">
    <w:name w:val="vnum"/>
    <w:basedOn w:val="DefaultParagraphFont"/>
    <w:rsid w:val="00AB3E2E"/>
  </w:style>
  <w:style w:type="character" w:customStyle="1" w:styleId="pmarkers">
    <w:name w:val="pmarkers"/>
    <w:basedOn w:val="DefaultParagraphFont"/>
    <w:rsid w:val="00AB3E2E"/>
  </w:style>
  <w:style w:type="character" w:customStyle="1" w:styleId="hl">
    <w:name w:val="hl"/>
    <w:basedOn w:val="DefaultParagraphFont"/>
    <w:rsid w:val="00AB3E2E"/>
  </w:style>
  <w:style w:type="character" w:styleId="UnresolvedMention">
    <w:name w:val="Unresolved Mention"/>
    <w:basedOn w:val="DefaultParagraphFont"/>
    <w:uiPriority w:val="99"/>
    <w:semiHidden/>
    <w:unhideWhenUsed/>
    <w:rsid w:val="00AB3E2E"/>
    <w:rPr>
      <w:color w:val="605E5C"/>
      <w:shd w:val="clear" w:color="auto" w:fill="E1DFDD"/>
    </w:rPr>
  </w:style>
  <w:style w:type="paragraph" w:customStyle="1" w:styleId="transcript--underline-cue--3osdw">
    <w:name w:val="transcript--underline-cue--3osdw"/>
    <w:basedOn w:val="Normal"/>
    <w:rsid w:val="00AB3E2E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transcript--highlight-cue--1begq">
    <w:name w:val="transcript--highlight-cue--1begq"/>
    <w:basedOn w:val="DefaultParagraphFont"/>
    <w:rsid w:val="00AB3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7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8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38390">
          <w:marLeft w:val="0"/>
          <w:marRight w:val="0"/>
          <w:marTop w:val="12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671183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989781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21079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5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0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8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7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 Central.docx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atkins tyrone</dc:creator>
  <cp:keywords/>
  <dc:description/>
  <cp:lastModifiedBy>atkins tyrone</cp:lastModifiedBy>
  <cp:revision>2</cp:revision>
  <dcterms:created xsi:type="dcterms:W3CDTF">2026-05-25T20:47:00Z</dcterms:created>
  <dcterms:modified xsi:type="dcterms:W3CDTF">2026-05-25T20:47:00Z</dcterms:modified>
</cp:coreProperties>
</file>